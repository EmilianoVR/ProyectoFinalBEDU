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02"/>
      </w:tblGrid>
      <w:tr w:rsidR="004B7E44" w:rsidRPr="00FB1926" w14:paraId="317062A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F4780A" w14:textId="4FEA679B" w:rsidR="004B7E44" w:rsidRPr="00FB1926" w:rsidRDefault="004B7E4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3231DFDF" wp14:editId="503F1AF4">
                      <wp:extent cx="5526157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6157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8F045C" w14:textId="79B524F9" w:rsidR="004B7E44" w:rsidRPr="00FE760E" w:rsidRDefault="00FE760E" w:rsidP="004B7E44">
                                  <w:pPr>
                                    <w:pStyle w:val="Ttulo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  <w:r w:rsidRPr="00FE760E"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>proyecto:</w:t>
                                  </w:r>
                                  <w:r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 xml:space="preserve"> </w:t>
                                  </w:r>
                                  <w:r w:rsidRPr="00FE760E"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 xml:space="preserve">kotlin </w:t>
                                  </w:r>
                                  <w:r w:rsidR="00140B91">
                                    <w:rPr>
                                      <w:sz w:val="96"/>
                                      <w:szCs w:val="96"/>
                                      <w:lang w:bidi="es-MX"/>
                                    </w:rPr>
                                    <w:t>Avanzado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231DFD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35.1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" filled="f" stroked="f" strokeweight=".5pt">
                      <v:textbox>
                        <w:txbxContent>
                          <w:p w14:paraId="3F8F045C" w14:textId="79B524F9" w:rsidR="004B7E44" w:rsidRPr="00FE760E" w:rsidRDefault="00FE760E" w:rsidP="004B7E44">
                            <w:pPr>
                              <w:pStyle w:val="Ttulo"/>
                              <w:rPr>
                                <w:sz w:val="96"/>
                                <w:szCs w:val="96"/>
                              </w:rPr>
                            </w:pPr>
                            <w:r w:rsidRPr="00FE760E">
                              <w:rPr>
                                <w:sz w:val="96"/>
                                <w:szCs w:val="96"/>
                                <w:lang w:bidi="es-MX"/>
                              </w:rPr>
                              <w:t>proyecto:</w:t>
                            </w:r>
                            <w:r>
                              <w:rPr>
                                <w:sz w:val="96"/>
                                <w:szCs w:val="96"/>
                                <w:lang w:bidi="es-MX"/>
                              </w:rPr>
                              <w:t xml:space="preserve"> </w:t>
                            </w:r>
                            <w:r w:rsidRPr="00FE760E">
                              <w:rPr>
                                <w:sz w:val="96"/>
                                <w:szCs w:val="96"/>
                                <w:lang w:bidi="es-MX"/>
                              </w:rPr>
                              <w:t xml:space="preserve">kotlin </w:t>
                            </w:r>
                            <w:r w:rsidR="00140B91">
                              <w:rPr>
                                <w:sz w:val="96"/>
                                <w:szCs w:val="96"/>
                                <w:lang w:bidi="es-MX"/>
                              </w:rPr>
                              <w:t>Avanzado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CADDAFE" w14:textId="6AF81E18" w:rsidR="004B7E44" w:rsidRPr="00FB1926" w:rsidRDefault="004B7E4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71A08D3D" wp14:editId="7055FC97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2CEA65EF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4B7276C" w14:textId="53647507" w:rsidR="004B7E44" w:rsidRPr="00FB1926" w:rsidRDefault="006443C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38B09DD" wp14:editId="7A24507D">
                      <wp:simplePos x="0" y="0"/>
                      <wp:positionH relativeFrom="column">
                        <wp:posOffset>-607</wp:posOffset>
                      </wp:positionH>
                      <wp:positionV relativeFrom="paragraph">
                        <wp:posOffset>1009374</wp:posOffset>
                      </wp:positionV>
                      <wp:extent cx="2841625" cy="469265"/>
                      <wp:effectExtent l="0" t="0" r="0" b="6985"/>
                      <wp:wrapSquare wrapText="bothSides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32A7B9" w14:textId="3CA35F26" w:rsidR="004B7E44" w:rsidRPr="004B7E44" w:rsidRDefault="006443C4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Integrantes:</w:t>
                                  </w:r>
                                  <w:r w:rsidR="004B7E44" w:rsidRPr="004B7E44">
                                    <w:rPr>
                                      <w:lang w:bidi="es-MX"/>
                                    </w:rPr>
                                    <w:t xml:space="preserve"> compañía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B09DD" id="Cuadro de texto 6" o:spid="_x0000_s1027" type="#_x0000_t202" style="position:absolute;margin-left:-.05pt;margin-top:79.5pt;width:223.75pt;height:3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" filled="f" stroked="f" strokeweight=".5pt">
                      <v:textbox>
                        <w:txbxContent>
                          <w:p w14:paraId="4232A7B9" w14:textId="3CA35F26" w:rsidR="004B7E44" w:rsidRPr="004B7E44" w:rsidRDefault="006443C4" w:rsidP="004B7E44">
                            <w:pPr>
                              <w:pStyle w:val="Ttulo1"/>
                            </w:pPr>
                            <w:r>
                              <w:rPr>
                                <w:lang w:bidi="es-MX"/>
                              </w:rPr>
                              <w:t>Integrantes:</w:t>
                            </w:r>
                            <w:r w:rsidR="004B7E44" w:rsidRPr="004B7E44">
                              <w:rPr>
                                <w:lang w:bidi="es-MX"/>
                              </w:rPr>
                              <w:t xml:space="preserve"> compañía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B7E44"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2DD66843" wp14:editId="156A8C0A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8AF5A9" w14:textId="3A1C003C" w:rsidR="004B7E44" w:rsidRPr="004B7E44" w:rsidRDefault="00FE760E" w:rsidP="004B7E44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es-MX"/>
                                    </w:rPr>
                                    <w:t xml:space="preserve">Equipo 6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D66843" id="Cuadro de texto 3" o:spid="_x0000_s1028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WBHA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" filled="f" stroked="f" strokeweight=".5pt">
                      <v:textbox>
                        <w:txbxContent>
                          <w:p w14:paraId="5E8AF5A9" w14:textId="3A1C003C" w:rsidR="004B7E44" w:rsidRPr="004B7E44" w:rsidRDefault="00FE760E" w:rsidP="004B7E44">
                            <w:pPr>
                              <w:pStyle w:val="Subttulo"/>
                            </w:pPr>
                            <w:r>
                              <w:rPr>
                                <w:lang w:bidi="es-MX"/>
                              </w:rPr>
                              <w:t xml:space="preserve">Equipo 6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FB1926" w14:paraId="37675FF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867E35" w14:textId="48784A52" w:rsidR="004B7E44" w:rsidRPr="00FB1926" w:rsidRDefault="006443C4" w:rsidP="004B7E44">
            <w:pPr>
              <w:rPr>
                <w:rFonts w:ascii="Arial" w:hAnsi="Arial" w:cs="Arial"/>
              </w:rPr>
            </w:pPr>
            <w:r w:rsidRPr="00FB1926">
              <w:rPr>
                <w:rFonts w:ascii="Arial" w:hAnsi="Arial" w:cs="Arial"/>
                <w:noProof/>
                <w:lang w:bidi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70C361" wp14:editId="49DF0499">
                      <wp:simplePos x="0" y="0"/>
                      <wp:positionH relativeFrom="column">
                        <wp:posOffset>-407670</wp:posOffset>
                      </wp:positionH>
                      <wp:positionV relativeFrom="paragraph">
                        <wp:posOffset>-1904365</wp:posOffset>
                      </wp:positionV>
                      <wp:extent cx="4603750" cy="1113155"/>
                      <wp:effectExtent l="0" t="0" r="0" b="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03750" cy="1113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BC7753" w14:textId="3098C10D" w:rsidR="006443C4" w:rsidRDefault="006443C4" w:rsidP="006443C4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rPr>
                                      <w:lang w:bidi="es-MX"/>
                                    </w:rPr>
                                    <w:t>Carlos Emiliano Velázquez Rodríguez</w:t>
                                  </w:r>
                                </w:p>
                                <w:p w14:paraId="3584C386" w14:textId="697BD568" w:rsidR="00DA2F87" w:rsidRDefault="00DA2F87" w:rsidP="00140B91">
                                  <w:pPr>
                                    <w:pStyle w:val="Prrafodelista"/>
                                  </w:pPr>
                                </w:p>
                                <w:p w14:paraId="7D16A70B" w14:textId="45DE93C3" w:rsidR="00DA2F87" w:rsidRPr="004B7E44" w:rsidRDefault="00DA2F87" w:rsidP="00585F4D">
                                  <w:pPr>
                                    <w:pStyle w:val="Prrafodelista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0C361" id="Cuadro de texto 7" o:spid="_x0000_s1029" type="#_x0000_t202" style="position:absolute;margin-left:-32.1pt;margin-top:-149.95pt;width:362.5pt;height:8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" filled="f" stroked="f" strokeweight=".5pt">
                      <v:textbox>
                        <w:txbxContent>
                          <w:p w14:paraId="56BC7753" w14:textId="3098C10D" w:rsidR="006443C4" w:rsidRDefault="006443C4" w:rsidP="006443C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bidi="es-MX"/>
                              </w:rPr>
                              <w:t>Carlos Emiliano Velázquez Rodríguez</w:t>
                            </w:r>
                          </w:p>
                          <w:p w14:paraId="3584C386" w14:textId="697BD568" w:rsidR="00DA2F87" w:rsidRDefault="00DA2F87" w:rsidP="00140B91">
                            <w:pPr>
                              <w:pStyle w:val="Prrafodelista"/>
                            </w:pPr>
                          </w:p>
                          <w:p w14:paraId="7D16A70B" w14:textId="45DE93C3" w:rsidR="00DA2F87" w:rsidRPr="004B7E44" w:rsidRDefault="00DA2F87" w:rsidP="00585F4D">
                            <w:pPr>
                              <w:pStyle w:val="Prrafodelista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A49EA8" w14:textId="1506FF2E" w:rsidR="004B7E44" w:rsidRPr="00FB1926" w:rsidRDefault="004B7E44" w:rsidP="004B7E44">
            <w:pPr>
              <w:rPr>
                <w:rFonts w:ascii="Arial" w:hAnsi="Arial" w:cs="Arial"/>
              </w:rPr>
            </w:pPr>
          </w:p>
        </w:tc>
      </w:tr>
    </w:tbl>
    <w:p w14:paraId="13DA0EEE" w14:textId="77777777" w:rsidR="004B7E44" w:rsidRPr="00FB1926" w:rsidRDefault="004B7E44" w:rsidP="004B7E44">
      <w:pPr>
        <w:rPr>
          <w:rFonts w:ascii="Arial" w:hAnsi="Arial" w:cs="Arial"/>
        </w:rPr>
      </w:pPr>
      <w:r w:rsidRPr="00FB1926">
        <w:rPr>
          <w:rFonts w:ascii="Arial" w:hAnsi="Arial" w:cs="Arial"/>
          <w:noProof/>
          <w:lang w:bidi="es-MX"/>
        </w:rPr>
        <w:drawing>
          <wp:anchor distT="0" distB="0" distL="114300" distR="114300" simplePos="0" relativeHeight="251658240" behindDoc="1" locked="0" layoutInCell="1" allowOverlap="1" wp14:anchorId="35DA075F" wp14:editId="08599D75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926">
        <w:rPr>
          <w:rFonts w:ascii="Arial" w:hAnsi="Arial" w:cs="Arial"/>
          <w:noProof/>
          <w:lang w:bidi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FA5217" wp14:editId="4E2C2C3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7A209A8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2F7B85C5" w14:textId="0A1931EC" w:rsidR="004B7E44" w:rsidRPr="00FB1926" w:rsidRDefault="00FE760E">
      <w:pPr>
        <w:spacing w:after="200"/>
        <w:rPr>
          <w:rFonts w:ascii="Arial" w:hAnsi="Arial" w:cs="Arial"/>
        </w:rPr>
      </w:pPr>
      <w:r w:rsidRPr="00FB1926">
        <w:rPr>
          <w:rFonts w:ascii="Arial" w:hAnsi="Arial" w:cs="Arial"/>
          <w:noProof/>
          <w:lang w:bidi="es-MX"/>
        </w:rPr>
        <w:drawing>
          <wp:anchor distT="0" distB="0" distL="114300" distR="114300" simplePos="0" relativeHeight="251661312" behindDoc="0" locked="0" layoutInCell="1" allowOverlap="1" wp14:anchorId="3FD43631" wp14:editId="209BA8BE">
            <wp:simplePos x="0" y="0"/>
            <wp:positionH relativeFrom="margin">
              <wp:posOffset>-1104</wp:posOffset>
            </wp:positionH>
            <wp:positionV relativeFrom="paragraph">
              <wp:posOffset>7834547</wp:posOffset>
            </wp:positionV>
            <wp:extent cx="1152525" cy="11525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E44" w:rsidRPr="00FB1926">
        <w:rPr>
          <w:rFonts w:ascii="Arial" w:hAnsi="Arial" w:cs="Arial"/>
          <w:lang w:bidi="es-MX"/>
        </w:rPr>
        <w:br w:type="page"/>
      </w:r>
    </w:p>
    <w:p w14:paraId="15EC8F8D" w14:textId="6926DF75" w:rsidR="004B7E44" w:rsidRPr="00FB1926" w:rsidRDefault="0028059C" w:rsidP="00BC23EC">
      <w:pPr>
        <w:pStyle w:val="Ttulo2"/>
        <w:spacing w:after="500"/>
        <w:rPr>
          <w:rFonts w:ascii="Arial" w:hAnsi="Arial" w:cs="Arial"/>
        </w:rPr>
      </w:pPr>
      <w:r w:rsidRPr="00FB1926">
        <w:rPr>
          <w:rFonts w:ascii="Arial" w:hAnsi="Arial" w:cs="Arial"/>
        </w:rPr>
        <w:lastRenderedPageBreak/>
        <w:t>Introducción</w:t>
      </w:r>
    </w:p>
    <w:p w14:paraId="629BD339" w14:textId="2390DF72" w:rsidR="004B7E44" w:rsidRPr="00FB1926" w:rsidRDefault="0028059C" w:rsidP="0028059C">
      <w:pPr>
        <w:rPr>
          <w:rFonts w:ascii="Arial" w:hAnsi="Arial" w:cs="Arial"/>
          <w:color w:val="auto"/>
          <w:lang w:bidi="es-MX"/>
        </w:rPr>
      </w:pPr>
      <w:r w:rsidRPr="00FB1926">
        <w:rPr>
          <w:rFonts w:ascii="Arial" w:hAnsi="Arial" w:cs="Arial"/>
          <w:color w:val="auto"/>
          <w:lang w:bidi="es-MX"/>
        </w:rPr>
        <w:t xml:space="preserve">Para la </w:t>
      </w:r>
      <w:r w:rsidR="00225697">
        <w:rPr>
          <w:rFonts w:ascii="Arial" w:hAnsi="Arial" w:cs="Arial"/>
          <w:color w:val="auto"/>
          <w:lang w:bidi="es-MX"/>
        </w:rPr>
        <w:t>continuación</w:t>
      </w:r>
      <w:r w:rsidRPr="00FB1926">
        <w:rPr>
          <w:rFonts w:ascii="Arial" w:hAnsi="Arial" w:cs="Arial"/>
          <w:color w:val="auto"/>
          <w:lang w:bidi="es-MX"/>
        </w:rPr>
        <w:t xml:space="preserve"> del proyecto en el equipo 6 se decidió </w:t>
      </w:r>
      <w:r w:rsidR="00225697">
        <w:rPr>
          <w:rFonts w:ascii="Arial" w:hAnsi="Arial" w:cs="Arial"/>
          <w:color w:val="auto"/>
          <w:lang w:bidi="es-MX"/>
        </w:rPr>
        <w:t>seguir con la implementación de la página</w:t>
      </w:r>
      <w:r w:rsidRPr="00FB1926">
        <w:rPr>
          <w:rFonts w:ascii="Arial" w:hAnsi="Arial" w:cs="Arial"/>
          <w:color w:val="auto"/>
          <w:lang w:bidi="es-MX"/>
        </w:rPr>
        <w:t xml:space="preserve"> </w:t>
      </w:r>
      <w:hyperlink r:id="rId9" w:history="1">
        <w:r w:rsidRPr="00FB1926">
          <w:rPr>
            <w:rStyle w:val="Hipervnculo"/>
            <w:rFonts w:ascii="Arial" w:hAnsi="Arial" w:cs="Arial"/>
            <w:color w:val="auto"/>
            <w:lang w:bidi="es-MX"/>
          </w:rPr>
          <w:t>https://letterboxd.com/</w:t>
        </w:r>
      </w:hyperlink>
      <w:r w:rsidRPr="00FB1926">
        <w:rPr>
          <w:rFonts w:ascii="Arial" w:hAnsi="Arial" w:cs="Arial"/>
          <w:color w:val="auto"/>
          <w:lang w:bidi="es-MX"/>
        </w:rPr>
        <w:t xml:space="preserve">  </w:t>
      </w:r>
      <w:r w:rsidR="00C160B1">
        <w:rPr>
          <w:rFonts w:ascii="Arial" w:hAnsi="Arial" w:cs="Arial"/>
          <w:color w:val="auto"/>
          <w:lang w:bidi="es-MX"/>
        </w:rPr>
        <w:t xml:space="preserve">en su versión de </w:t>
      </w:r>
      <w:bookmarkStart w:id="0" w:name="_Hlk138696480"/>
      <w:r w:rsidR="00C160B1">
        <w:rPr>
          <w:rFonts w:ascii="Arial" w:hAnsi="Arial" w:cs="Arial"/>
          <w:color w:val="auto"/>
          <w:lang w:bidi="es-MX"/>
        </w:rPr>
        <w:t xml:space="preserve">app </w:t>
      </w:r>
      <w:r w:rsidRPr="00FB1926">
        <w:rPr>
          <w:rFonts w:ascii="Arial" w:hAnsi="Arial" w:cs="Arial"/>
          <w:color w:val="auto"/>
          <w:lang w:bidi="es-MX"/>
        </w:rPr>
        <w:t>donde los usuarios pueden registrar y revisar películas que han visto. La plataforma permite a los usuarios crear una lista de películas que quieren ver, revisar películas que ya han visto, puntuarlas y compartir sus opiniones con otros usuarios</w:t>
      </w:r>
      <w:r w:rsidR="00BC23EC" w:rsidRPr="00FB1926">
        <w:rPr>
          <w:rFonts w:ascii="Arial" w:hAnsi="Arial" w:cs="Arial"/>
          <w:color w:val="auto"/>
          <w:lang w:bidi="es-MX"/>
        </w:rPr>
        <w:t xml:space="preserve">. </w:t>
      </w:r>
    </w:p>
    <w:bookmarkEnd w:id="0"/>
    <w:p w14:paraId="0F032433" w14:textId="02770387" w:rsidR="004B7E44" w:rsidRPr="00FB1926" w:rsidRDefault="004B7E44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70B10FD2" w14:textId="29650D8C" w:rsidR="004B7E44" w:rsidRPr="00FB1926" w:rsidRDefault="00A2025E" w:rsidP="003C0F84">
      <w:pPr>
        <w:pStyle w:val="Ttulo2"/>
        <w:spacing w:after="500"/>
        <w:rPr>
          <w:rFonts w:ascii="Arial" w:hAnsi="Arial" w:cs="Arial"/>
        </w:rPr>
      </w:pPr>
      <w:r w:rsidRPr="00FB1926">
        <w:rPr>
          <w:rFonts w:ascii="Arial" w:hAnsi="Arial" w:cs="Arial"/>
        </w:rPr>
        <w:t>Estado del arte</w:t>
      </w:r>
    </w:p>
    <w:p w14:paraId="65F12D76" w14:textId="2E26051B" w:rsidR="003C0F84" w:rsidRPr="00FB1926" w:rsidRDefault="003C0F84" w:rsidP="003C0F84">
      <w:pPr>
        <w:rPr>
          <w:rFonts w:ascii="Arial" w:hAnsi="Arial" w:cs="Arial"/>
          <w:color w:val="auto"/>
        </w:rPr>
      </w:pPr>
      <w:r w:rsidRPr="00FB1926">
        <w:rPr>
          <w:rFonts w:ascii="Arial" w:hAnsi="Arial" w:cs="Arial"/>
          <w:color w:val="auto"/>
        </w:rPr>
        <w:t xml:space="preserve">Para </w:t>
      </w:r>
      <w:r w:rsidR="00225697">
        <w:rPr>
          <w:rFonts w:ascii="Arial" w:hAnsi="Arial" w:cs="Arial"/>
          <w:color w:val="auto"/>
        </w:rPr>
        <w:t xml:space="preserve">continuar </w:t>
      </w:r>
      <w:r w:rsidRPr="00FB1926">
        <w:rPr>
          <w:rFonts w:ascii="Arial" w:hAnsi="Arial" w:cs="Arial"/>
          <w:color w:val="auto"/>
        </w:rPr>
        <w:t xml:space="preserve">el proyecto partimos de analizar la </w:t>
      </w:r>
      <w:r w:rsidR="00225697">
        <w:rPr>
          <w:rFonts w:ascii="Arial" w:hAnsi="Arial" w:cs="Arial"/>
          <w:color w:val="auto"/>
        </w:rPr>
        <w:t>app</w:t>
      </w:r>
      <w:r w:rsidRPr="00FB1926">
        <w:rPr>
          <w:rFonts w:ascii="Arial" w:hAnsi="Arial" w:cs="Arial"/>
          <w:color w:val="auto"/>
        </w:rPr>
        <w:t xml:space="preserve"> de la plataforma de </w:t>
      </w:r>
      <w:proofErr w:type="spellStart"/>
      <w:r w:rsidRPr="00FB1926">
        <w:rPr>
          <w:rFonts w:ascii="Arial" w:hAnsi="Arial" w:cs="Arial"/>
          <w:color w:val="auto"/>
        </w:rPr>
        <w:t>Letterboxd</w:t>
      </w:r>
      <w:proofErr w:type="spellEnd"/>
      <w:r w:rsidRPr="00FB1926">
        <w:rPr>
          <w:rFonts w:ascii="Arial" w:hAnsi="Arial" w:cs="Arial"/>
          <w:color w:val="auto"/>
        </w:rPr>
        <w:t xml:space="preserve">, así como sus funciones básicas. </w:t>
      </w:r>
    </w:p>
    <w:p w14:paraId="703F51B3" w14:textId="219A3EBA" w:rsidR="004B7E44" w:rsidRPr="00FB1926" w:rsidRDefault="003C0F84" w:rsidP="003C0F84">
      <w:pPr>
        <w:rPr>
          <w:rFonts w:ascii="Arial" w:hAnsi="Arial" w:cs="Arial"/>
          <w:color w:val="auto"/>
        </w:rPr>
      </w:pPr>
      <w:r w:rsidRPr="00FB1926">
        <w:rPr>
          <w:rFonts w:ascii="Arial" w:hAnsi="Arial" w:cs="Arial"/>
          <w:color w:val="auto"/>
        </w:rPr>
        <w:t>Ahí encontramos los siguientes elementos esenciales:</w:t>
      </w:r>
    </w:p>
    <w:p w14:paraId="35651D05" w14:textId="03170C2E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26510F83" w14:textId="7C60CE94" w:rsidR="003C0F84" w:rsidRDefault="002F72D0" w:rsidP="003C0F84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inicio de sesión</w:t>
      </w:r>
      <w:r w:rsidR="003C0F84" w:rsidRPr="00FB1926">
        <w:rPr>
          <w:rFonts w:ascii="Arial" w:hAnsi="Arial" w:cs="Arial"/>
          <w:color w:val="auto"/>
        </w:rPr>
        <w:t xml:space="preserve">: que permite a los usuarios </w:t>
      </w:r>
      <w:r>
        <w:rPr>
          <w:rFonts w:ascii="Arial" w:hAnsi="Arial" w:cs="Arial"/>
          <w:color w:val="auto"/>
        </w:rPr>
        <w:t>registrase e iniciar sesión.</w:t>
      </w:r>
    </w:p>
    <w:p w14:paraId="02D026A2" w14:textId="77777777" w:rsidR="002F72D0" w:rsidRPr="00FB1926" w:rsidRDefault="002F72D0" w:rsidP="002F72D0">
      <w:pPr>
        <w:pStyle w:val="Prrafodelista"/>
        <w:rPr>
          <w:rFonts w:ascii="Arial" w:hAnsi="Arial" w:cs="Arial"/>
          <w:color w:val="auto"/>
        </w:rPr>
      </w:pPr>
    </w:p>
    <w:p w14:paraId="12DB282A" w14:textId="7CC49454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4A42422E" w14:textId="345CB1E3" w:rsidR="003C0F84" w:rsidRPr="00FB1926" w:rsidRDefault="002F72D0" w:rsidP="003C0F84">
      <w:pPr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65591D21" wp14:editId="46EB3419">
            <wp:extent cx="1621552" cy="3601941"/>
            <wp:effectExtent l="0" t="0" r="0" b="0"/>
            <wp:docPr id="1854576058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76058" name="Imagen 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203" cy="36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9EC4C0D" wp14:editId="1DEC4212">
            <wp:simplePos x="731520" y="5621572"/>
            <wp:positionH relativeFrom="column">
              <wp:align>left</wp:align>
            </wp:positionH>
            <wp:positionV relativeFrom="paragraph">
              <wp:align>top</wp:align>
            </wp:positionV>
            <wp:extent cx="1637969" cy="3638410"/>
            <wp:effectExtent l="0" t="0" r="635" b="635"/>
            <wp:wrapSquare wrapText="bothSides"/>
            <wp:docPr id="1219181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103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969" cy="3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auto"/>
        </w:rPr>
        <w:br w:type="textWrapping" w:clear="all"/>
      </w:r>
    </w:p>
    <w:p w14:paraId="54871ECF" w14:textId="4F7668A7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0162BF22" w14:textId="7A6A1B48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11FD1BF4" w14:textId="266F2236" w:rsidR="003C0F84" w:rsidRPr="00FB1926" w:rsidRDefault="003C0F84" w:rsidP="003C0F84">
      <w:pPr>
        <w:rPr>
          <w:rFonts w:ascii="Arial" w:hAnsi="Arial" w:cs="Arial"/>
          <w:color w:val="auto"/>
        </w:rPr>
      </w:pPr>
    </w:p>
    <w:p w14:paraId="50304ADB" w14:textId="004B5F0F" w:rsidR="003C0F84" w:rsidRDefault="004826AC" w:rsidP="003C0F84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 w:rsidRPr="00FB1926">
        <w:rPr>
          <w:rFonts w:ascii="Arial" w:hAnsi="Arial" w:cs="Arial"/>
          <w:color w:val="auto"/>
        </w:rPr>
        <w:t>Las páginas de películas: cada película tiene su propia página</w:t>
      </w:r>
      <w:r w:rsidR="002851CD" w:rsidRPr="00FB1926">
        <w:rPr>
          <w:rFonts w:ascii="Arial" w:hAnsi="Arial" w:cs="Arial"/>
          <w:color w:val="auto"/>
        </w:rPr>
        <w:t xml:space="preserve"> con información detallada</w:t>
      </w:r>
      <w:r w:rsidR="003568C4" w:rsidRPr="00FB1926">
        <w:rPr>
          <w:rFonts w:ascii="Arial" w:hAnsi="Arial" w:cs="Arial"/>
          <w:color w:val="auto"/>
        </w:rPr>
        <w:t xml:space="preserve"> junto con comentarios y calificaciones de otros usuarios.</w:t>
      </w:r>
    </w:p>
    <w:p w14:paraId="19EC064D" w14:textId="55D96D67" w:rsidR="00DD4815" w:rsidRPr="00FB1926" w:rsidRDefault="002F72D0" w:rsidP="002F72D0">
      <w:pPr>
        <w:pStyle w:val="Prrafodelista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AC1A4D6" wp14:editId="2EC3824D">
            <wp:extent cx="1417516" cy="3148717"/>
            <wp:effectExtent l="0" t="0" r="0" b="0"/>
            <wp:docPr id="910965766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66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383" cy="323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AD49" w14:textId="77777777" w:rsidR="00DD4815" w:rsidRPr="00FB1926" w:rsidRDefault="00DD4815" w:rsidP="003568C4">
      <w:pPr>
        <w:rPr>
          <w:rFonts w:ascii="Arial" w:hAnsi="Arial" w:cs="Arial"/>
          <w:color w:val="auto"/>
        </w:rPr>
      </w:pPr>
    </w:p>
    <w:p w14:paraId="2ECA5B67" w14:textId="2A59F63E" w:rsidR="0049602D" w:rsidRDefault="002F72D0" w:rsidP="0049602D">
      <w:pPr>
        <w:pStyle w:val="Prrafodelista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menú principal</w:t>
      </w:r>
      <w:r w:rsidR="0049602D" w:rsidRPr="00FB1926">
        <w:rPr>
          <w:rFonts w:ascii="Arial" w:hAnsi="Arial" w:cs="Arial"/>
          <w:color w:val="auto"/>
        </w:rPr>
        <w:t>:</w:t>
      </w:r>
      <w:r>
        <w:rPr>
          <w:rFonts w:ascii="Arial" w:hAnsi="Arial" w:cs="Arial"/>
          <w:color w:val="auto"/>
        </w:rPr>
        <w:t xml:space="preserve"> desde este </w:t>
      </w:r>
      <w:r w:rsidR="0049602D" w:rsidRPr="00FB1926">
        <w:rPr>
          <w:rFonts w:ascii="Arial" w:hAnsi="Arial" w:cs="Arial"/>
          <w:color w:val="auto"/>
        </w:rPr>
        <w:t xml:space="preserve">los usuarios pueden </w:t>
      </w:r>
      <w:r>
        <w:rPr>
          <w:rFonts w:ascii="Arial" w:hAnsi="Arial" w:cs="Arial"/>
          <w:color w:val="auto"/>
        </w:rPr>
        <w:t>navegar fácilmente todo el sitio.</w:t>
      </w:r>
    </w:p>
    <w:p w14:paraId="59F0D16F" w14:textId="1C3A9A5E" w:rsidR="002F72D0" w:rsidRPr="00FB1926" w:rsidRDefault="002F72D0" w:rsidP="002F72D0">
      <w:pPr>
        <w:pStyle w:val="Prrafodelista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0F40DADF" wp14:editId="672F0922">
            <wp:extent cx="1685676" cy="3744377"/>
            <wp:effectExtent l="0" t="0" r="0" b="8890"/>
            <wp:docPr id="725527221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7221" name="Imagen 4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676" cy="374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65CA" w14:textId="1488E534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1F37DF3E" w14:textId="3D7C177A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5C9D87DF" w14:textId="20B18032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1ACF3D6F" w14:textId="77777777" w:rsidR="0049602D" w:rsidRPr="00FB1926" w:rsidRDefault="0049602D" w:rsidP="0049602D">
      <w:pPr>
        <w:rPr>
          <w:rFonts w:ascii="Arial" w:hAnsi="Arial" w:cs="Arial"/>
          <w:color w:val="auto"/>
        </w:rPr>
      </w:pPr>
    </w:p>
    <w:p w14:paraId="37C6328C" w14:textId="2CA61D1B" w:rsidR="003568C4" w:rsidRPr="00FB1926" w:rsidRDefault="00E24B97" w:rsidP="00722AE1">
      <w:pPr>
        <w:rPr>
          <w:rFonts w:ascii="Arial" w:hAnsi="Arial" w:cs="Arial"/>
          <w:color w:val="auto"/>
        </w:rPr>
      </w:pPr>
      <w:bookmarkStart w:id="1" w:name="_Hlk131345199"/>
      <w:r w:rsidRPr="00FB1926">
        <w:rPr>
          <w:rFonts w:ascii="Arial" w:hAnsi="Arial" w:cs="Arial"/>
          <w:color w:val="auto"/>
        </w:rPr>
        <w:t>En conjunto, estos elementos se consideraron como lo más esencial de la plataforma.</w:t>
      </w:r>
    </w:p>
    <w:bookmarkEnd w:id="1"/>
    <w:p w14:paraId="5B669F71" w14:textId="77777777" w:rsidR="008F5A30" w:rsidRPr="00FB1926" w:rsidRDefault="008F5A30" w:rsidP="00722AE1">
      <w:pPr>
        <w:rPr>
          <w:rFonts w:ascii="Arial" w:hAnsi="Arial" w:cs="Arial"/>
          <w:color w:val="auto"/>
        </w:rPr>
      </w:pPr>
    </w:p>
    <w:p w14:paraId="5D82CDA9" w14:textId="7A8FA907" w:rsidR="00B612CD" w:rsidRDefault="00FB0915" w:rsidP="00B612CD">
      <w:pPr>
        <w:pStyle w:val="Ttulo2"/>
        <w:spacing w:after="500"/>
        <w:rPr>
          <w:rFonts w:ascii="Arial" w:hAnsi="Arial" w:cs="Arial"/>
        </w:rPr>
      </w:pPr>
      <w:r>
        <w:rPr>
          <w:rFonts w:ascii="Arial" w:hAnsi="Arial" w:cs="Arial"/>
        </w:rPr>
        <w:t>Avance de proyecto:</w:t>
      </w:r>
    </w:p>
    <w:p w14:paraId="680C6D94" w14:textId="31141DC7" w:rsidR="00FB0915" w:rsidRDefault="00FB0915" w:rsidP="00FB0915">
      <w:pPr>
        <w:pStyle w:val="Ttulo2"/>
        <w:numPr>
          <w:ilvl w:val="0"/>
          <w:numId w:val="2"/>
        </w:numPr>
        <w:spacing w:after="500"/>
        <w:rPr>
          <w:rFonts w:ascii="Arial" w:hAnsi="Arial" w:cs="Arial"/>
          <w:b w:val="0"/>
          <w:bCs/>
          <w:sz w:val="28"/>
          <w:szCs w:val="28"/>
        </w:rPr>
      </w:pPr>
      <w:r>
        <w:rPr>
          <w:rFonts w:ascii="Arial" w:hAnsi="Arial" w:cs="Arial"/>
          <w:b w:val="0"/>
          <w:bCs/>
          <w:sz w:val="28"/>
          <w:szCs w:val="28"/>
        </w:rPr>
        <w:t xml:space="preserve">Nombre de la aplicación: </w:t>
      </w:r>
      <w:proofErr w:type="spellStart"/>
      <w:r>
        <w:rPr>
          <w:rFonts w:ascii="Arial" w:hAnsi="Arial" w:cs="Arial"/>
          <w:b w:val="0"/>
          <w:bCs/>
          <w:sz w:val="28"/>
          <w:szCs w:val="28"/>
        </w:rPr>
        <w:t>Letterboxd</w:t>
      </w:r>
      <w:proofErr w:type="spellEnd"/>
      <w:r>
        <w:rPr>
          <w:rFonts w:ascii="Arial" w:hAnsi="Arial" w:cs="Arial"/>
          <w:b w:val="0"/>
          <w:bCs/>
          <w:sz w:val="28"/>
          <w:szCs w:val="28"/>
        </w:rPr>
        <w:t>.</w:t>
      </w:r>
    </w:p>
    <w:p w14:paraId="50A5152F" w14:textId="59AE6141" w:rsidR="00FB0915" w:rsidRDefault="00FB0915" w:rsidP="00FB0915">
      <w:pPr>
        <w:pStyle w:val="Ttulo2"/>
        <w:numPr>
          <w:ilvl w:val="0"/>
          <w:numId w:val="2"/>
        </w:numPr>
        <w:spacing w:after="500"/>
        <w:rPr>
          <w:rFonts w:ascii="Arial" w:hAnsi="Arial" w:cs="Arial"/>
          <w:b w:val="0"/>
          <w:bCs/>
          <w:sz w:val="28"/>
          <w:szCs w:val="28"/>
        </w:rPr>
      </w:pPr>
      <w:r>
        <w:rPr>
          <w:rFonts w:ascii="Arial" w:hAnsi="Arial" w:cs="Arial"/>
          <w:b w:val="0"/>
          <w:bCs/>
          <w:sz w:val="28"/>
          <w:szCs w:val="28"/>
        </w:rPr>
        <w:t xml:space="preserve">Objetivo principal: una </w:t>
      </w:r>
      <w:r w:rsidRPr="00FB0915">
        <w:rPr>
          <w:rFonts w:ascii="Arial" w:hAnsi="Arial" w:cs="Arial"/>
          <w:b w:val="0"/>
          <w:bCs/>
          <w:sz w:val="28"/>
          <w:szCs w:val="28"/>
        </w:rPr>
        <w:t>app donde los usuarios pueden registrar y revisar películas que han visto. La plataforma permite a los usuarios crear una lista de películas que quieren ver, revisar películas que ya han visto, puntuarlas y compartir sus opiniones con otros usuarios.</w:t>
      </w:r>
    </w:p>
    <w:p w14:paraId="55E7B96B" w14:textId="10FBCF51" w:rsidR="00FB0915" w:rsidRDefault="00FB0915" w:rsidP="00FB0915">
      <w:pPr>
        <w:pStyle w:val="Ttulo2"/>
        <w:numPr>
          <w:ilvl w:val="0"/>
          <w:numId w:val="2"/>
        </w:numPr>
        <w:spacing w:after="500"/>
        <w:rPr>
          <w:rFonts w:ascii="Arial" w:hAnsi="Arial" w:cs="Arial"/>
          <w:b w:val="0"/>
          <w:bCs/>
          <w:sz w:val="28"/>
          <w:szCs w:val="28"/>
        </w:rPr>
      </w:pPr>
      <w:r>
        <w:rPr>
          <w:rFonts w:ascii="Arial" w:hAnsi="Arial" w:cs="Arial"/>
          <w:b w:val="0"/>
          <w:bCs/>
          <w:sz w:val="28"/>
          <w:szCs w:val="28"/>
        </w:rPr>
        <w:t>Continuidad: este proyecto es nuevo.</w:t>
      </w:r>
    </w:p>
    <w:p w14:paraId="53B51B3E" w14:textId="72E8E4B6" w:rsidR="00FB0915" w:rsidRDefault="00FB0915" w:rsidP="00FB0915">
      <w:pPr>
        <w:pStyle w:val="Ttulo2"/>
        <w:numPr>
          <w:ilvl w:val="0"/>
          <w:numId w:val="2"/>
        </w:numPr>
        <w:spacing w:after="500"/>
        <w:rPr>
          <w:rFonts w:ascii="Arial" w:hAnsi="Arial" w:cs="Arial"/>
          <w:b w:val="0"/>
          <w:bCs/>
          <w:sz w:val="28"/>
          <w:szCs w:val="28"/>
        </w:rPr>
      </w:pPr>
      <w:r>
        <w:rPr>
          <w:rFonts w:ascii="Arial" w:hAnsi="Arial" w:cs="Arial"/>
          <w:b w:val="0"/>
          <w:bCs/>
          <w:sz w:val="28"/>
          <w:szCs w:val="28"/>
        </w:rPr>
        <w:t>Repositorio:</w:t>
      </w:r>
    </w:p>
    <w:p w14:paraId="26709C47" w14:textId="50211011" w:rsidR="00FB0915" w:rsidRDefault="00FB0915" w:rsidP="00FB0915">
      <w:pPr>
        <w:pStyle w:val="Ttulo2"/>
        <w:numPr>
          <w:ilvl w:val="0"/>
          <w:numId w:val="2"/>
        </w:numPr>
        <w:spacing w:after="500"/>
        <w:rPr>
          <w:rFonts w:ascii="Arial" w:hAnsi="Arial" w:cs="Arial"/>
          <w:b w:val="0"/>
          <w:bCs/>
          <w:sz w:val="28"/>
          <w:szCs w:val="28"/>
        </w:rPr>
      </w:pPr>
      <w:r>
        <w:rPr>
          <w:rFonts w:ascii="Arial" w:hAnsi="Arial" w:cs="Arial"/>
          <w:b w:val="0"/>
          <w:bCs/>
          <w:sz w:val="28"/>
          <w:szCs w:val="28"/>
        </w:rPr>
        <w:t xml:space="preserve">Descripción: la aplicación tiene la intención de parecerse a la plataforma </w:t>
      </w:r>
      <w:proofErr w:type="spellStart"/>
      <w:r>
        <w:rPr>
          <w:rFonts w:ascii="Arial" w:hAnsi="Arial" w:cs="Arial"/>
          <w:b w:val="0"/>
          <w:bCs/>
          <w:sz w:val="28"/>
          <w:szCs w:val="28"/>
        </w:rPr>
        <w:t>Letterboxd</w:t>
      </w:r>
      <w:proofErr w:type="spellEnd"/>
      <w:r>
        <w:rPr>
          <w:rFonts w:ascii="Arial" w:hAnsi="Arial" w:cs="Arial"/>
          <w:b w:val="0"/>
          <w:bCs/>
          <w:sz w:val="28"/>
          <w:szCs w:val="28"/>
        </w:rPr>
        <w:t>, que es una plataforma para amantes del cine.</w:t>
      </w:r>
    </w:p>
    <w:p w14:paraId="7A4A37BC" w14:textId="68CB3621" w:rsidR="00FB0915" w:rsidRDefault="00B4542F" w:rsidP="00FB0915">
      <w:pPr>
        <w:pStyle w:val="Ttulo2"/>
        <w:numPr>
          <w:ilvl w:val="0"/>
          <w:numId w:val="2"/>
        </w:numPr>
        <w:spacing w:after="500"/>
        <w:rPr>
          <w:rFonts w:ascii="Arial" w:hAnsi="Arial" w:cs="Arial"/>
          <w:b w:val="0"/>
          <w:bCs/>
          <w:sz w:val="28"/>
          <w:szCs w:val="28"/>
        </w:rPr>
      </w:pPr>
      <w:r>
        <w:rPr>
          <w:rFonts w:ascii="Arial" w:hAnsi="Arial" w:cs="Arial"/>
          <w:b w:val="0"/>
          <w:bCs/>
          <w:sz w:val="28"/>
          <w:szCs w:val="28"/>
        </w:rPr>
        <w:t xml:space="preserve">Funcionalidades y características: en su forma actual la aplicación muestra </w:t>
      </w:r>
      <w:r w:rsidR="0003170A">
        <w:rPr>
          <w:rFonts w:ascii="Arial" w:hAnsi="Arial" w:cs="Arial"/>
          <w:b w:val="0"/>
          <w:bCs/>
          <w:sz w:val="28"/>
          <w:szCs w:val="28"/>
        </w:rPr>
        <w:t>una lista organizada de películas recientes notables, esta información es obtenida con la API TMDB.</w:t>
      </w:r>
    </w:p>
    <w:p w14:paraId="303BB8A4" w14:textId="77777777" w:rsidR="0003170A" w:rsidRDefault="0003170A" w:rsidP="0003170A">
      <w:pPr>
        <w:pStyle w:val="Ttulo2"/>
        <w:spacing w:after="500"/>
        <w:rPr>
          <w:rFonts w:ascii="Arial" w:hAnsi="Arial" w:cs="Arial"/>
          <w:b w:val="0"/>
          <w:bCs/>
          <w:sz w:val="28"/>
          <w:szCs w:val="28"/>
        </w:rPr>
      </w:pPr>
    </w:p>
    <w:p w14:paraId="42EC72E2" w14:textId="77777777" w:rsidR="00772D6C" w:rsidRDefault="00772D6C" w:rsidP="0003170A">
      <w:pPr>
        <w:pStyle w:val="Ttulo2"/>
        <w:spacing w:after="500"/>
        <w:rPr>
          <w:rFonts w:ascii="Arial" w:hAnsi="Arial" w:cs="Arial"/>
          <w:b w:val="0"/>
          <w:bCs/>
          <w:sz w:val="28"/>
          <w:szCs w:val="28"/>
        </w:rPr>
      </w:pPr>
    </w:p>
    <w:p w14:paraId="12B5DCA6" w14:textId="77777777" w:rsidR="00772D6C" w:rsidRDefault="00772D6C" w:rsidP="0003170A">
      <w:pPr>
        <w:pStyle w:val="Ttulo2"/>
        <w:spacing w:after="500"/>
        <w:rPr>
          <w:rFonts w:ascii="Arial" w:hAnsi="Arial" w:cs="Arial"/>
          <w:b w:val="0"/>
          <w:bCs/>
          <w:sz w:val="28"/>
          <w:szCs w:val="28"/>
        </w:rPr>
      </w:pPr>
    </w:p>
    <w:p w14:paraId="2779638F" w14:textId="77777777" w:rsidR="00772D6C" w:rsidRDefault="00772D6C" w:rsidP="0003170A">
      <w:pPr>
        <w:pStyle w:val="Ttulo2"/>
        <w:spacing w:after="500"/>
        <w:rPr>
          <w:rFonts w:ascii="Arial" w:hAnsi="Arial" w:cs="Arial"/>
          <w:b w:val="0"/>
          <w:bCs/>
          <w:sz w:val="28"/>
          <w:szCs w:val="28"/>
        </w:rPr>
      </w:pPr>
    </w:p>
    <w:p w14:paraId="2C41EBD7" w14:textId="77777777" w:rsidR="00772D6C" w:rsidRPr="00FB0915" w:rsidRDefault="00772D6C" w:rsidP="0003170A">
      <w:pPr>
        <w:pStyle w:val="Ttulo2"/>
        <w:spacing w:after="500"/>
        <w:rPr>
          <w:rFonts w:ascii="Arial" w:hAnsi="Arial" w:cs="Arial"/>
          <w:b w:val="0"/>
          <w:bCs/>
          <w:sz w:val="28"/>
          <w:szCs w:val="28"/>
        </w:rPr>
      </w:pPr>
    </w:p>
    <w:p w14:paraId="73909FFB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1FE8284E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5DEAEC53" w14:textId="77777777" w:rsidR="00A23151" w:rsidRDefault="00A23151" w:rsidP="003175B9">
      <w:pPr>
        <w:rPr>
          <w:rFonts w:ascii="Arial" w:hAnsi="Arial" w:cs="Arial"/>
          <w:color w:val="auto"/>
        </w:rPr>
      </w:pPr>
    </w:p>
    <w:p w14:paraId="48D42396" w14:textId="77777777" w:rsidR="00A23151" w:rsidRPr="00A23151" w:rsidRDefault="00A23151" w:rsidP="00A23151">
      <w:pPr>
        <w:rPr>
          <w:rFonts w:ascii="Arial" w:hAnsi="Arial" w:cs="Arial"/>
          <w:color w:val="auto"/>
        </w:rPr>
      </w:pPr>
    </w:p>
    <w:p w14:paraId="7861CF11" w14:textId="5AF38F4C" w:rsidR="003175B9" w:rsidRDefault="00772D6C" w:rsidP="003175B9">
      <w:pPr>
        <w:rPr>
          <w:rFonts w:ascii="Arial" w:hAnsi="Arial" w:cs="Arial"/>
          <w:b/>
          <w:bCs/>
          <w:color w:val="auto"/>
          <w:sz w:val="52"/>
          <w:szCs w:val="52"/>
        </w:rPr>
      </w:pPr>
      <w:r w:rsidRPr="00772D6C">
        <w:rPr>
          <w:rFonts w:ascii="Arial" w:hAnsi="Arial" w:cs="Arial"/>
          <w:b/>
          <w:bCs/>
          <w:color w:val="auto"/>
          <w:sz w:val="52"/>
          <w:szCs w:val="52"/>
        </w:rPr>
        <w:t>Pantallas</w:t>
      </w:r>
    </w:p>
    <w:p w14:paraId="79A29C99" w14:textId="5B3DAA9C" w:rsidR="00772D6C" w:rsidRDefault="00772D6C" w:rsidP="003175B9">
      <w:pPr>
        <w:rPr>
          <w:rFonts w:ascii="Arial" w:hAnsi="Arial" w:cs="Arial"/>
          <w:color w:val="auto"/>
          <w:szCs w:val="28"/>
        </w:rPr>
      </w:pPr>
      <w:r>
        <w:rPr>
          <w:rFonts w:ascii="Arial" w:hAnsi="Arial" w:cs="Arial"/>
          <w:color w:val="auto"/>
          <w:szCs w:val="28"/>
        </w:rPr>
        <w:t>En su forma actual en la aplicación solo hay una pantalla</w:t>
      </w:r>
      <w:r w:rsidR="008557CC">
        <w:rPr>
          <w:rFonts w:ascii="Arial" w:hAnsi="Arial" w:cs="Arial"/>
          <w:color w:val="auto"/>
          <w:szCs w:val="28"/>
        </w:rPr>
        <w:t xml:space="preserve"> que muestra una lista organizada de películas recientes</w:t>
      </w:r>
    </w:p>
    <w:p w14:paraId="5BBA5241" w14:textId="5C117C74" w:rsidR="008557CC" w:rsidRPr="00772D6C" w:rsidRDefault="008557CC" w:rsidP="003175B9">
      <w:pPr>
        <w:rPr>
          <w:rFonts w:ascii="Arial" w:hAnsi="Arial" w:cs="Arial"/>
          <w:color w:val="auto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E05E16" wp14:editId="7F006ECB">
            <wp:simplePos x="0" y="0"/>
            <wp:positionH relativeFrom="column">
              <wp:posOffset>1492301</wp:posOffset>
            </wp:positionH>
            <wp:positionV relativeFrom="paragraph">
              <wp:posOffset>164109</wp:posOffset>
            </wp:positionV>
            <wp:extent cx="1979884" cy="3482035"/>
            <wp:effectExtent l="0" t="0" r="1905" b="4445"/>
            <wp:wrapSquare wrapText="bothSides"/>
            <wp:docPr id="1747855537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5537" name="Imagen 1" descr="Un dibujo de una persona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84" cy="34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1B03E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67E3181B" w14:textId="77777777" w:rsidR="003175B9" w:rsidRPr="003175B9" w:rsidRDefault="003175B9" w:rsidP="003175B9">
      <w:pPr>
        <w:rPr>
          <w:rFonts w:ascii="Arial" w:hAnsi="Arial" w:cs="Arial"/>
          <w:color w:val="auto"/>
        </w:rPr>
      </w:pPr>
    </w:p>
    <w:p w14:paraId="329DDFF4" w14:textId="6C39F015" w:rsidR="00B612CD" w:rsidRDefault="00B612CD" w:rsidP="00B612CD">
      <w:pPr>
        <w:rPr>
          <w:rFonts w:ascii="Arial" w:hAnsi="Arial" w:cs="Arial"/>
          <w:color w:val="auto"/>
        </w:rPr>
      </w:pPr>
    </w:p>
    <w:p w14:paraId="452A6102" w14:textId="77777777" w:rsidR="00C461ED" w:rsidRDefault="00C461ED" w:rsidP="00B612CD">
      <w:pPr>
        <w:rPr>
          <w:rFonts w:ascii="Arial" w:hAnsi="Arial" w:cs="Arial"/>
          <w:color w:val="auto"/>
        </w:rPr>
      </w:pPr>
    </w:p>
    <w:p w14:paraId="016BBD08" w14:textId="5528FCA7" w:rsidR="00E46FCB" w:rsidRPr="00FB1926" w:rsidRDefault="00E46FCB" w:rsidP="004B7E44">
      <w:pPr>
        <w:rPr>
          <w:rFonts w:ascii="Arial" w:hAnsi="Arial" w:cs="Arial"/>
        </w:rPr>
      </w:pPr>
    </w:p>
    <w:p w14:paraId="26689858" w14:textId="15A93167" w:rsidR="00E46312" w:rsidRPr="00FB1926" w:rsidRDefault="00E46312" w:rsidP="004B7E44">
      <w:pPr>
        <w:rPr>
          <w:rFonts w:ascii="Arial" w:hAnsi="Arial" w:cs="Arial"/>
        </w:rPr>
      </w:pPr>
    </w:p>
    <w:p w14:paraId="18419E6A" w14:textId="77777777" w:rsidR="00DD4EBF" w:rsidRDefault="00DD4EBF" w:rsidP="00E46312">
      <w:pPr>
        <w:pStyle w:val="Ttulo2"/>
        <w:spacing w:after="500"/>
        <w:rPr>
          <w:rFonts w:ascii="Arial" w:hAnsi="Arial" w:cs="Arial"/>
        </w:rPr>
      </w:pPr>
    </w:p>
    <w:p w14:paraId="144208AD" w14:textId="77777777" w:rsidR="00DD4EBF" w:rsidRDefault="00DD4EBF" w:rsidP="00E46312">
      <w:pPr>
        <w:pStyle w:val="Ttulo2"/>
        <w:spacing w:after="500"/>
        <w:rPr>
          <w:rFonts w:ascii="Arial" w:hAnsi="Arial" w:cs="Arial"/>
        </w:rPr>
      </w:pPr>
    </w:p>
    <w:p w14:paraId="543FC2B6" w14:textId="77777777" w:rsidR="00DD4EBF" w:rsidRDefault="00DD4EBF" w:rsidP="00E46312">
      <w:pPr>
        <w:pStyle w:val="Ttulo2"/>
        <w:spacing w:after="500"/>
        <w:rPr>
          <w:rFonts w:ascii="Arial" w:hAnsi="Arial" w:cs="Arial"/>
        </w:rPr>
      </w:pPr>
    </w:p>
    <w:p w14:paraId="616A394A" w14:textId="77777777" w:rsidR="000C267E" w:rsidRDefault="000C267E" w:rsidP="00E46312">
      <w:pPr>
        <w:pStyle w:val="Ttulo2"/>
        <w:spacing w:after="500"/>
        <w:rPr>
          <w:rFonts w:ascii="Arial" w:hAnsi="Arial" w:cs="Arial"/>
        </w:rPr>
      </w:pPr>
    </w:p>
    <w:p w14:paraId="75461EB4" w14:textId="77777777" w:rsidR="000C267E" w:rsidRDefault="000C267E" w:rsidP="00E46312">
      <w:pPr>
        <w:pStyle w:val="Ttulo2"/>
        <w:spacing w:after="500"/>
        <w:rPr>
          <w:rFonts w:ascii="Arial" w:hAnsi="Arial" w:cs="Arial"/>
        </w:rPr>
      </w:pPr>
    </w:p>
    <w:p w14:paraId="011A8756" w14:textId="2C418CB6" w:rsidR="00DC1219" w:rsidRPr="00FB1926" w:rsidRDefault="00DC1219" w:rsidP="00DC1219">
      <w:pPr>
        <w:rPr>
          <w:rFonts w:ascii="Arial" w:hAnsi="Arial" w:cs="Arial"/>
          <w:color w:val="auto"/>
        </w:rPr>
      </w:pPr>
    </w:p>
    <w:p w14:paraId="781A0F12" w14:textId="6EC65E82" w:rsidR="000C267E" w:rsidRDefault="000C267E" w:rsidP="00E46312">
      <w:pPr>
        <w:pStyle w:val="Ttulo2"/>
        <w:spacing w:after="50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Relación con otras aplicaciones</w:t>
      </w:r>
    </w:p>
    <w:p w14:paraId="22D83046" w14:textId="17C069FC" w:rsidR="000C267E" w:rsidRDefault="00021AF6" w:rsidP="00E46312">
      <w:pPr>
        <w:pStyle w:val="Ttulo2"/>
        <w:spacing w:after="50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940DA4" wp14:editId="4E19E716">
            <wp:simplePos x="0" y="0"/>
            <wp:positionH relativeFrom="column">
              <wp:posOffset>3145307</wp:posOffset>
            </wp:positionH>
            <wp:positionV relativeFrom="paragraph">
              <wp:posOffset>11430</wp:posOffset>
            </wp:positionV>
            <wp:extent cx="2713939" cy="4050390"/>
            <wp:effectExtent l="0" t="0" r="0" b="7620"/>
            <wp:wrapSquare wrapText="bothSides"/>
            <wp:docPr id="1574450122" name="Imagen 3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0122" name="Imagen 3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39" cy="40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9CCF44A" wp14:editId="1C9822F7">
            <wp:simplePos x="0" y="0"/>
            <wp:positionH relativeFrom="margin">
              <wp:posOffset>131674</wp:posOffset>
            </wp:positionH>
            <wp:positionV relativeFrom="paragraph">
              <wp:posOffset>9220</wp:posOffset>
            </wp:positionV>
            <wp:extent cx="1908810" cy="4239260"/>
            <wp:effectExtent l="0" t="0" r="0" b="8890"/>
            <wp:wrapSquare wrapText="bothSides"/>
            <wp:docPr id="1736621425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1425" name="Imagen 2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br w:type="textWrapping" w:clear="all"/>
      </w:r>
    </w:p>
    <w:p w14:paraId="48C0C09A" w14:textId="77777777" w:rsidR="000C267E" w:rsidRDefault="000C267E" w:rsidP="00E46312">
      <w:pPr>
        <w:pStyle w:val="Ttulo2"/>
        <w:spacing w:after="500"/>
        <w:rPr>
          <w:rFonts w:ascii="Arial" w:hAnsi="Arial" w:cs="Arial"/>
        </w:rPr>
      </w:pPr>
    </w:p>
    <w:p w14:paraId="7A5FDF79" w14:textId="77777777" w:rsidR="000C267E" w:rsidRDefault="000C267E" w:rsidP="00E46312">
      <w:pPr>
        <w:pStyle w:val="Ttulo2"/>
        <w:spacing w:after="500"/>
        <w:rPr>
          <w:rFonts w:ascii="Arial" w:hAnsi="Arial" w:cs="Arial"/>
        </w:rPr>
      </w:pPr>
    </w:p>
    <w:p w14:paraId="563E19B2" w14:textId="77777777" w:rsidR="000C267E" w:rsidRDefault="000C267E" w:rsidP="00E46312">
      <w:pPr>
        <w:pStyle w:val="Ttulo2"/>
        <w:spacing w:after="500"/>
        <w:rPr>
          <w:rFonts w:ascii="Arial" w:hAnsi="Arial" w:cs="Arial"/>
        </w:rPr>
      </w:pPr>
    </w:p>
    <w:p w14:paraId="50211964" w14:textId="77777777" w:rsidR="00DC1219" w:rsidRPr="00FB1926" w:rsidRDefault="00DC1219" w:rsidP="00E46312">
      <w:pPr>
        <w:pStyle w:val="Ttulo2"/>
        <w:spacing w:after="500"/>
        <w:rPr>
          <w:rFonts w:ascii="Arial" w:hAnsi="Arial" w:cs="Arial"/>
        </w:rPr>
      </w:pPr>
    </w:p>
    <w:p w14:paraId="724AB3E2" w14:textId="77777777" w:rsidR="00E46312" w:rsidRPr="00FB1926" w:rsidRDefault="00E46312" w:rsidP="00E46312">
      <w:pPr>
        <w:pStyle w:val="Ttulo2"/>
        <w:spacing w:after="500"/>
        <w:rPr>
          <w:rFonts w:ascii="Arial" w:hAnsi="Arial" w:cs="Arial"/>
        </w:rPr>
      </w:pPr>
    </w:p>
    <w:p w14:paraId="16D8F032" w14:textId="77777777" w:rsidR="00E46312" w:rsidRPr="00FB1926" w:rsidRDefault="00E46312" w:rsidP="004B7E44">
      <w:pPr>
        <w:rPr>
          <w:rFonts w:ascii="Arial" w:hAnsi="Arial" w:cs="Arial"/>
        </w:rPr>
      </w:pPr>
    </w:p>
    <w:sectPr w:rsidR="00E46312" w:rsidRPr="00FB1926" w:rsidSect="000821D9">
      <w:headerReference w:type="default" r:id="rId17"/>
      <w:footerReference w:type="default" r:id="rId18"/>
      <w:footerReference w:type="first" r:id="rId19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40C6B" w14:textId="77777777" w:rsidR="000E5A4A" w:rsidRDefault="000E5A4A" w:rsidP="004B7E44">
      <w:r>
        <w:separator/>
      </w:r>
    </w:p>
  </w:endnote>
  <w:endnote w:type="continuationSeparator" w:id="0">
    <w:p w14:paraId="3A3C5C62" w14:textId="77777777" w:rsidR="000E5A4A" w:rsidRDefault="000E5A4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99FCBB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E727FDB" w14:textId="5E6293EC" w:rsidR="004B7E44" w:rsidRDefault="0028059C" w:rsidP="004B7E44">
          <w:pPr>
            <w:pStyle w:val="Piedepgina"/>
          </w:pPr>
          <w:r>
            <w:rPr>
              <w:lang w:bidi="es-MX"/>
            </w:rPr>
            <w:t xml:space="preserve">Proyecto: </w:t>
          </w:r>
          <w:proofErr w:type="spellStart"/>
          <w:r w:rsidR="0028076A">
            <w:rPr>
              <w:lang w:bidi="es-MX"/>
            </w:rPr>
            <w:t>K</w:t>
          </w:r>
          <w:r>
            <w:rPr>
              <w:lang w:bidi="es-MX"/>
            </w:rPr>
            <w:t>otlin</w:t>
          </w:r>
          <w:proofErr w:type="spellEnd"/>
          <w:r>
            <w:rPr>
              <w:lang w:bidi="es-MX"/>
            </w:rPr>
            <w:t xml:space="preserve"> </w:t>
          </w:r>
          <w:r w:rsidR="003B14E8">
            <w:rPr>
              <w:lang w:bidi="es-MX"/>
            </w:rPr>
            <w:t>Avanzado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E204E5" w14:textId="77777777" w:rsidR="005A718F" w:rsidRDefault="005A718F" w:rsidP="004B7E44">
        <w:pPr>
          <w:pStyle w:val="Piedepgina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9120E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B184F" w14:textId="77777777" w:rsidR="000E5A4A" w:rsidRDefault="000E5A4A" w:rsidP="004B7E44">
      <w:r>
        <w:separator/>
      </w:r>
    </w:p>
  </w:footnote>
  <w:footnote w:type="continuationSeparator" w:id="0">
    <w:p w14:paraId="65A49FBF" w14:textId="77777777" w:rsidR="000E5A4A" w:rsidRDefault="000E5A4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F6BFE9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D9DF27A" w14:textId="77777777" w:rsidR="004B7E44" w:rsidRDefault="004B7E44" w:rsidP="004B7E44">
          <w:pPr>
            <w:pStyle w:val="Encabezado"/>
          </w:pPr>
          <w:r>
            <w:rPr>
              <w:noProof/>
              <w:lang w:bidi="es-MX"/>
            </w:rPr>
            <mc:AlternateContent>
              <mc:Choice Requires="wps">
                <w:drawing>
                  <wp:inline distT="0" distB="0" distL="0" distR="0" wp14:anchorId="72D388CD" wp14:editId="38340ACC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586FC4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2D388CD" id="Rectángulo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1586FC4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MX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72AAE"/>
    <w:multiLevelType w:val="hybridMultilevel"/>
    <w:tmpl w:val="39FE26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947A8"/>
    <w:multiLevelType w:val="hybridMultilevel"/>
    <w:tmpl w:val="56A0A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8770A"/>
    <w:multiLevelType w:val="hybridMultilevel"/>
    <w:tmpl w:val="A3D832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266134">
    <w:abstractNumId w:val="0"/>
  </w:num>
  <w:num w:numId="2" w16cid:durableId="488592388">
    <w:abstractNumId w:val="2"/>
  </w:num>
  <w:num w:numId="3" w16cid:durableId="1718704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0E"/>
    <w:rsid w:val="00021AF6"/>
    <w:rsid w:val="0003170A"/>
    <w:rsid w:val="000821D9"/>
    <w:rsid w:val="000B6B33"/>
    <w:rsid w:val="000C267E"/>
    <w:rsid w:val="000E1CC6"/>
    <w:rsid w:val="000E5A4A"/>
    <w:rsid w:val="000F2946"/>
    <w:rsid w:val="00140B91"/>
    <w:rsid w:val="0016024F"/>
    <w:rsid w:val="00163235"/>
    <w:rsid w:val="00190A42"/>
    <w:rsid w:val="001A122D"/>
    <w:rsid w:val="00225697"/>
    <w:rsid w:val="00244A1A"/>
    <w:rsid w:val="0028059C"/>
    <w:rsid w:val="0028076A"/>
    <w:rsid w:val="00285019"/>
    <w:rsid w:val="002851CD"/>
    <w:rsid w:val="00290D8B"/>
    <w:rsid w:val="00293B83"/>
    <w:rsid w:val="002E3714"/>
    <w:rsid w:val="002F72D0"/>
    <w:rsid w:val="003175B9"/>
    <w:rsid w:val="0034411A"/>
    <w:rsid w:val="003568C4"/>
    <w:rsid w:val="00381A5B"/>
    <w:rsid w:val="003B14E8"/>
    <w:rsid w:val="003C0F84"/>
    <w:rsid w:val="00424A3B"/>
    <w:rsid w:val="00437C8C"/>
    <w:rsid w:val="0045135E"/>
    <w:rsid w:val="00457B9E"/>
    <w:rsid w:val="004826AC"/>
    <w:rsid w:val="0049602D"/>
    <w:rsid w:val="004B7E44"/>
    <w:rsid w:val="004C03F6"/>
    <w:rsid w:val="004D5252"/>
    <w:rsid w:val="004F2B86"/>
    <w:rsid w:val="0058589B"/>
    <w:rsid w:val="00585F4D"/>
    <w:rsid w:val="00591805"/>
    <w:rsid w:val="005A718F"/>
    <w:rsid w:val="005A7644"/>
    <w:rsid w:val="005C0823"/>
    <w:rsid w:val="006242FB"/>
    <w:rsid w:val="006443C4"/>
    <w:rsid w:val="00691171"/>
    <w:rsid w:val="006A3CE7"/>
    <w:rsid w:val="006B6D08"/>
    <w:rsid w:val="006E7B74"/>
    <w:rsid w:val="00722AE1"/>
    <w:rsid w:val="007516CF"/>
    <w:rsid w:val="00772D6C"/>
    <w:rsid w:val="00810821"/>
    <w:rsid w:val="008557CC"/>
    <w:rsid w:val="008B33BC"/>
    <w:rsid w:val="008E7CEC"/>
    <w:rsid w:val="008F5A30"/>
    <w:rsid w:val="00907790"/>
    <w:rsid w:val="009120E9"/>
    <w:rsid w:val="00945900"/>
    <w:rsid w:val="009B2577"/>
    <w:rsid w:val="009C396C"/>
    <w:rsid w:val="009D3FC1"/>
    <w:rsid w:val="009F1365"/>
    <w:rsid w:val="00A2025E"/>
    <w:rsid w:val="00A23151"/>
    <w:rsid w:val="00A41C90"/>
    <w:rsid w:val="00A4632A"/>
    <w:rsid w:val="00A642BC"/>
    <w:rsid w:val="00A6675E"/>
    <w:rsid w:val="00B16D82"/>
    <w:rsid w:val="00B43C18"/>
    <w:rsid w:val="00B4542F"/>
    <w:rsid w:val="00B572B4"/>
    <w:rsid w:val="00B612CD"/>
    <w:rsid w:val="00BC23EC"/>
    <w:rsid w:val="00BE2758"/>
    <w:rsid w:val="00BE4ACD"/>
    <w:rsid w:val="00BF5646"/>
    <w:rsid w:val="00C160B1"/>
    <w:rsid w:val="00C26E5E"/>
    <w:rsid w:val="00C461ED"/>
    <w:rsid w:val="00C7608A"/>
    <w:rsid w:val="00D7120B"/>
    <w:rsid w:val="00DA2F87"/>
    <w:rsid w:val="00DB26A7"/>
    <w:rsid w:val="00DC1219"/>
    <w:rsid w:val="00DD4815"/>
    <w:rsid w:val="00DD4EBF"/>
    <w:rsid w:val="00E1473A"/>
    <w:rsid w:val="00E24B97"/>
    <w:rsid w:val="00E27DDA"/>
    <w:rsid w:val="00E34BBE"/>
    <w:rsid w:val="00E41615"/>
    <w:rsid w:val="00E46312"/>
    <w:rsid w:val="00E46FCB"/>
    <w:rsid w:val="00E65C60"/>
    <w:rsid w:val="00E76CAD"/>
    <w:rsid w:val="00E94B5F"/>
    <w:rsid w:val="00EA5790"/>
    <w:rsid w:val="00FB0915"/>
    <w:rsid w:val="00FB1926"/>
    <w:rsid w:val="00FE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0BD29"/>
  <w15:chartTrackingRefBased/>
  <w15:docId w15:val="{B3F7425D-1776-4D20-87CA-5AAF4460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B7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6443C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8059C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0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letterboxd.com/" TargetMode="External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ili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52</TotalTime>
  <Pages>6</Pages>
  <Words>299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Velazquez</dc:creator>
  <cp:keywords/>
  <dc:description/>
  <cp:lastModifiedBy>Carlos Emiliano Velazquez Rodriguez</cp:lastModifiedBy>
  <cp:revision>15</cp:revision>
  <cp:lastPrinted>2023-04-03T03:11:00Z</cp:lastPrinted>
  <dcterms:created xsi:type="dcterms:W3CDTF">2023-06-27T00:24:00Z</dcterms:created>
  <dcterms:modified xsi:type="dcterms:W3CDTF">2023-06-27T01:16:00Z</dcterms:modified>
</cp:coreProperties>
</file>